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3522F" w14:textId="77777777" w:rsidR="00313E55" w:rsidRPr="00FB5377" w:rsidRDefault="00556598" w:rsidP="00FB5377">
      <w:pPr>
        <w:pStyle w:val="Title"/>
      </w:pPr>
      <w:r>
        <w:t>chelsea krizelle c. garcia</w:t>
      </w:r>
      <w:r w:rsidR="00313E55" w:rsidRPr="00FB5377">
        <w:tab/>
      </w:r>
      <w:r>
        <w:rPr>
          <w:rStyle w:val="Emphasis"/>
        </w:rPr>
        <w:t>Associate Cloud Engineer</w:t>
      </w:r>
    </w:p>
    <w:p w14:paraId="5124BD13" w14:textId="77777777" w:rsidR="00313E55" w:rsidRPr="00FB5377" w:rsidRDefault="005D2DC4" w:rsidP="00FB5377">
      <w:pPr>
        <w:pStyle w:val="Subtitle"/>
      </w:pPr>
      <w:r w:rsidRPr="005D2DC4">
        <w:t>(</w:t>
      </w:r>
      <w:r w:rsidR="00556598">
        <w:t>0696</w:t>
      </w:r>
      <w:r w:rsidRPr="005D2DC4">
        <w:t xml:space="preserve">) </w:t>
      </w:r>
      <w:r w:rsidR="00556598">
        <w:t>326</w:t>
      </w:r>
      <w:r w:rsidRPr="005D2DC4">
        <w:t>-</w:t>
      </w:r>
      <w:r w:rsidR="00556598">
        <w:t>2877</w:t>
      </w:r>
      <w:r w:rsidRPr="005D2DC4">
        <w:t xml:space="preserve"> | </w:t>
      </w:r>
      <w:r w:rsidR="00556598">
        <w:t>chelseakrizellegarcia</w:t>
      </w:r>
      <w:r w:rsidRPr="005D2DC4">
        <w:t xml:space="preserve">@mail.com | </w:t>
      </w:r>
      <w:r w:rsidR="00556598">
        <w:t>Manila</w:t>
      </w:r>
      <w:r w:rsidRPr="005D2DC4">
        <w:t xml:space="preserve">, </w:t>
      </w:r>
      <w:r w:rsidR="00556598">
        <w:t>PH</w:t>
      </w:r>
      <w:r w:rsidRPr="005D2DC4">
        <w:t xml:space="preserve"> | linkedin.com/</w:t>
      </w:r>
      <w:r w:rsidR="00556598">
        <w:t>Chelsea-Garcia</w:t>
      </w:r>
    </w:p>
    <w:p w14:paraId="0976603E" w14:textId="77777777" w:rsidR="00A026FF" w:rsidRPr="00A026FF" w:rsidRDefault="00556598" w:rsidP="00A026FF">
      <w:pPr>
        <w:pStyle w:val="Date"/>
      </w:pPr>
      <w:r>
        <w:t>1 December</w:t>
      </w:r>
      <w:r w:rsidR="00A026FF" w:rsidRPr="00A026FF">
        <w:t xml:space="preserve"> 20</w:t>
      </w:r>
      <w:r>
        <w:t>25</w:t>
      </w:r>
    </w:p>
    <w:p w14:paraId="1D56D1F0" w14:textId="77777777" w:rsidR="00A026FF" w:rsidRPr="00A026FF" w:rsidRDefault="00556598" w:rsidP="00A026FF">
      <w:pPr>
        <w:pStyle w:val="Heading1"/>
      </w:pPr>
      <w:r>
        <w:t xml:space="preserve">Attn: </w:t>
      </w:r>
      <w:r w:rsidR="00A026FF" w:rsidRPr="00A026FF">
        <w:t>Human Resources</w:t>
      </w:r>
      <w:r>
        <w:t xml:space="preserve"> Department</w:t>
      </w:r>
    </w:p>
    <w:p w14:paraId="26C0AC7F" w14:textId="77777777" w:rsidR="00A026FF" w:rsidRPr="00A026FF" w:rsidRDefault="00556598" w:rsidP="00A026FF">
      <w:pPr>
        <w:pStyle w:val="Heading1"/>
      </w:pPr>
      <w:r>
        <w:t>Amazon Web Services Philippines</w:t>
      </w:r>
    </w:p>
    <w:p w14:paraId="48A6427A" w14:textId="77777777" w:rsidR="00A026FF" w:rsidRPr="00A026FF" w:rsidRDefault="00556598" w:rsidP="00A026FF">
      <w:pPr>
        <w:pStyle w:val="Heading1"/>
      </w:pPr>
      <w:r>
        <w:t>15</w:t>
      </w:r>
      <w:r w:rsidRPr="00556598">
        <w:rPr>
          <w:vertAlign w:val="superscript"/>
        </w:rPr>
        <w:t>th</w:t>
      </w:r>
      <w:r>
        <w:t xml:space="preserve"> and 21</w:t>
      </w:r>
      <w:r w:rsidRPr="00556598">
        <w:rPr>
          <w:vertAlign w:val="superscript"/>
        </w:rPr>
        <w:t>st</w:t>
      </w:r>
      <w:r>
        <w:t xml:space="preserve"> Floor, Arthaland Pacific Century Tower</w:t>
      </w:r>
    </w:p>
    <w:p w14:paraId="2D5120F5" w14:textId="77777777" w:rsidR="00556598" w:rsidRPr="00556598" w:rsidRDefault="00556598" w:rsidP="00556598">
      <w:pPr>
        <w:pStyle w:val="Heading1"/>
      </w:pPr>
      <w:r>
        <w:t>5</w:t>
      </w:r>
      <w:r w:rsidRPr="00556598">
        <w:rPr>
          <w:vertAlign w:val="superscript"/>
        </w:rPr>
        <w:t>th</w:t>
      </w:r>
      <w:r>
        <w:t xml:space="preserve"> Avenue, Bonifacio Global City, Taguig 1634</w:t>
      </w:r>
    </w:p>
    <w:p w14:paraId="1C6A1A4B" w14:textId="77777777" w:rsidR="00A026FF" w:rsidRPr="00A026FF" w:rsidRDefault="00A026FF" w:rsidP="00A026FF"/>
    <w:p w14:paraId="2D7F6712" w14:textId="77777777" w:rsidR="00A026FF" w:rsidRPr="00A026FF" w:rsidRDefault="00A026FF" w:rsidP="00A026FF">
      <w:pPr>
        <w:pStyle w:val="Heading2"/>
      </w:pPr>
      <w:r w:rsidRPr="00A026FF">
        <w:t xml:space="preserve">Job Ref: </w:t>
      </w:r>
      <w:r w:rsidR="00556598">
        <w:t>ASSOCIATE CLOUD ENGINEER</w:t>
      </w:r>
    </w:p>
    <w:p w14:paraId="0BA1DD62" w14:textId="77777777" w:rsidR="00A026FF" w:rsidRPr="00A026FF" w:rsidRDefault="00A026FF" w:rsidP="00A026FF">
      <w:r w:rsidRPr="00A026FF">
        <w:t xml:space="preserve">Dear </w:t>
      </w:r>
      <w:r w:rsidR="00556598">
        <w:t>AWS Philippines – Hiring Team</w:t>
      </w:r>
      <w:r w:rsidRPr="00A026FF">
        <w:t>,</w:t>
      </w:r>
    </w:p>
    <w:p w14:paraId="5BB6A2C9" w14:textId="77777777" w:rsidR="00A026FF" w:rsidRPr="00A026FF" w:rsidRDefault="00A026FF" w:rsidP="00A026FF"/>
    <w:p w14:paraId="088FDCFA" w14:textId="77777777" w:rsidR="00556598" w:rsidRDefault="00556598" w:rsidP="00556598">
      <w:pPr>
        <w:rPr>
          <w:lang w:val="en-PH"/>
        </w:rPr>
      </w:pPr>
      <w:r w:rsidRPr="00556598">
        <w:rPr>
          <w:lang w:val="en-PH"/>
        </w:rPr>
        <w:t xml:space="preserve">I am writing to express my strong interest in the </w:t>
      </w:r>
      <w:r w:rsidRPr="00556598">
        <w:rPr>
          <w:b/>
          <w:bCs/>
          <w:lang w:val="en-PH"/>
        </w:rPr>
        <w:t>Associate Cloud Engineer</w:t>
      </w:r>
      <w:r w:rsidRPr="00556598">
        <w:rPr>
          <w:lang w:val="en-PH"/>
        </w:rPr>
        <w:t xml:space="preserve"> position at [Company Name]. As an Information Technology graduate from Gordon College with a focus on Cloud Infrastructure and Network Security, my practical skills in </w:t>
      </w:r>
      <w:r w:rsidRPr="00556598">
        <w:rPr>
          <w:b/>
          <w:bCs/>
          <w:lang w:val="en-PH"/>
        </w:rPr>
        <w:t>AWS services</w:t>
      </w:r>
      <w:r w:rsidRPr="00556598">
        <w:rPr>
          <w:lang w:val="en-PH"/>
        </w:rPr>
        <w:t xml:space="preserve"> and </w:t>
      </w:r>
      <w:r w:rsidRPr="00556598">
        <w:rPr>
          <w:b/>
          <w:bCs/>
          <w:lang w:val="en-PH"/>
        </w:rPr>
        <w:t>Linux Administration</w:t>
      </w:r>
      <w:r w:rsidRPr="00556598">
        <w:rPr>
          <w:lang w:val="en-PH"/>
        </w:rPr>
        <w:t xml:space="preserve"> align perfectly with the requirements of building secure and scalable cloud environments.</w:t>
      </w:r>
    </w:p>
    <w:p w14:paraId="121D2223" w14:textId="77777777" w:rsidR="00556598" w:rsidRPr="00556598" w:rsidRDefault="00556598" w:rsidP="00556598">
      <w:pPr>
        <w:rPr>
          <w:lang w:val="en-PH"/>
        </w:rPr>
      </w:pPr>
    </w:p>
    <w:p w14:paraId="02B35EDA" w14:textId="77777777" w:rsidR="00556598" w:rsidRPr="00556598" w:rsidRDefault="00556598" w:rsidP="00556598">
      <w:pPr>
        <w:rPr>
          <w:lang w:val="en-PH"/>
        </w:rPr>
      </w:pPr>
      <w:r w:rsidRPr="00556598">
        <w:rPr>
          <w:lang w:val="en-PH"/>
        </w:rPr>
        <w:t xml:space="preserve">My applied experience demonstrates a clear </w:t>
      </w:r>
      <w:r w:rsidRPr="00556598">
        <w:rPr>
          <w:b/>
          <w:bCs/>
          <w:lang w:val="en-PH"/>
        </w:rPr>
        <w:t>Bias for Action</w:t>
      </w:r>
      <w:r w:rsidRPr="00556598">
        <w:rPr>
          <w:lang w:val="en-PH"/>
        </w:rPr>
        <w:t xml:space="preserve"> in cloud implementation:</w:t>
      </w:r>
    </w:p>
    <w:p w14:paraId="364A8545" w14:textId="77777777" w:rsidR="00556598" w:rsidRPr="00556598" w:rsidRDefault="00556598" w:rsidP="00556598">
      <w:pPr>
        <w:numPr>
          <w:ilvl w:val="0"/>
          <w:numId w:val="7"/>
        </w:numPr>
        <w:rPr>
          <w:lang w:val="en-PH"/>
        </w:rPr>
      </w:pPr>
      <w:r w:rsidRPr="00556598">
        <w:rPr>
          <w:b/>
          <w:bCs/>
          <w:lang w:val="en-PH"/>
        </w:rPr>
        <w:t>Cloud Architecture:</w:t>
      </w:r>
      <w:r w:rsidRPr="00556598">
        <w:rPr>
          <w:lang w:val="en-PH"/>
        </w:rPr>
        <w:t xml:space="preserve"> As the Cloud Infrastructure Architect for </w:t>
      </w:r>
      <w:r w:rsidRPr="00556598">
        <w:rPr>
          <w:i/>
          <w:iCs/>
          <w:lang w:val="en-PH"/>
        </w:rPr>
        <w:t>Aeronexa</w:t>
      </w:r>
      <w:r w:rsidRPr="00556598">
        <w:rPr>
          <w:lang w:val="en-PH"/>
        </w:rPr>
        <w:t xml:space="preserve">, a flight booking application, I designed a serverless architecture leveraging </w:t>
      </w:r>
      <w:r w:rsidRPr="00556598">
        <w:rPr>
          <w:b/>
          <w:bCs/>
          <w:lang w:val="en-PH"/>
        </w:rPr>
        <w:t>AWS S3</w:t>
      </w:r>
      <w:r w:rsidRPr="00556598">
        <w:rPr>
          <w:lang w:val="en-PH"/>
        </w:rPr>
        <w:t xml:space="preserve"> and </w:t>
      </w:r>
      <w:r w:rsidRPr="00556598">
        <w:rPr>
          <w:b/>
          <w:bCs/>
          <w:lang w:val="en-PH"/>
        </w:rPr>
        <w:t>API Gateway/Lambda</w:t>
      </w:r>
      <w:r w:rsidRPr="00556598">
        <w:rPr>
          <w:lang w:val="en-PH"/>
        </w:rPr>
        <w:t xml:space="preserve">, emphasizing cost efficiency and scalability. I also possess foundational skills in </w:t>
      </w:r>
      <w:r w:rsidRPr="00556598">
        <w:rPr>
          <w:b/>
          <w:bCs/>
          <w:lang w:val="en-PH"/>
        </w:rPr>
        <w:t>EC2</w:t>
      </w:r>
      <w:r w:rsidRPr="00556598">
        <w:rPr>
          <w:lang w:val="en-PH"/>
        </w:rPr>
        <w:t xml:space="preserve"> and </w:t>
      </w:r>
      <w:r w:rsidRPr="00556598">
        <w:rPr>
          <w:b/>
          <w:bCs/>
          <w:lang w:val="en-PH"/>
        </w:rPr>
        <w:t>CloudFormation</w:t>
      </w:r>
      <w:r w:rsidRPr="00556598">
        <w:rPr>
          <w:lang w:val="en-PH"/>
        </w:rPr>
        <w:t>.</w:t>
      </w:r>
    </w:p>
    <w:p w14:paraId="471E85DD" w14:textId="77777777" w:rsidR="00630140" w:rsidRDefault="00556598" w:rsidP="00556598">
      <w:pPr>
        <w:numPr>
          <w:ilvl w:val="0"/>
          <w:numId w:val="7"/>
        </w:numPr>
        <w:rPr>
          <w:lang w:val="en-PH"/>
        </w:rPr>
      </w:pPr>
      <w:r w:rsidRPr="00556598">
        <w:rPr>
          <w:b/>
          <w:bCs/>
          <w:lang w:val="en-PH"/>
        </w:rPr>
        <w:t>Automation &amp; Security:</w:t>
      </w:r>
      <w:r w:rsidRPr="00556598">
        <w:rPr>
          <w:lang w:val="en-PH"/>
        </w:rPr>
        <w:t xml:space="preserve"> I implemented automated deployment processes using </w:t>
      </w:r>
      <w:r w:rsidRPr="00556598">
        <w:rPr>
          <w:b/>
          <w:bCs/>
          <w:lang w:val="en-PH"/>
        </w:rPr>
        <w:t>Git/GitHub Actions</w:t>
      </w:r>
      <w:r w:rsidRPr="00556598">
        <w:rPr>
          <w:lang w:val="en-PH"/>
        </w:rPr>
        <w:t xml:space="preserve">, which reduced deployment time from 3 hours to just 5 minutes. </w:t>
      </w:r>
    </w:p>
    <w:p w14:paraId="63E78B1F" w14:textId="1762DF55" w:rsidR="00556598" w:rsidRPr="00556598" w:rsidRDefault="00556598" w:rsidP="00556598">
      <w:pPr>
        <w:numPr>
          <w:ilvl w:val="0"/>
          <w:numId w:val="7"/>
        </w:numPr>
        <w:rPr>
          <w:lang w:val="en-PH"/>
        </w:rPr>
      </w:pPr>
      <w:r w:rsidRPr="00556598">
        <w:rPr>
          <w:lang w:val="en-PH"/>
        </w:rPr>
        <w:t xml:space="preserve">This highlights my proficiency in </w:t>
      </w:r>
      <w:r w:rsidRPr="00556598">
        <w:rPr>
          <w:b/>
          <w:bCs/>
          <w:lang w:val="en-PH"/>
        </w:rPr>
        <w:t>Python, Bash/Shell Scripting</w:t>
      </w:r>
      <w:r w:rsidRPr="00556598">
        <w:rPr>
          <w:lang w:val="en-PH"/>
        </w:rPr>
        <w:t>, and applying automation to infrastructure.</w:t>
      </w:r>
    </w:p>
    <w:p w14:paraId="44D11A0D" w14:textId="77777777" w:rsidR="00556598" w:rsidRDefault="00556598" w:rsidP="00556598">
      <w:pPr>
        <w:numPr>
          <w:ilvl w:val="0"/>
          <w:numId w:val="7"/>
        </w:numPr>
        <w:rPr>
          <w:lang w:val="en-PH"/>
        </w:rPr>
      </w:pPr>
      <w:r w:rsidRPr="00556598">
        <w:rPr>
          <w:b/>
          <w:bCs/>
          <w:lang w:val="en-PH"/>
        </w:rPr>
        <w:t>Project Delivery:</w:t>
      </w:r>
      <w:r w:rsidRPr="00556598">
        <w:rPr>
          <w:lang w:val="en-PH"/>
        </w:rPr>
        <w:t xml:space="preserve"> While leading the </w:t>
      </w:r>
      <w:r w:rsidRPr="00556598">
        <w:rPr>
          <w:i/>
          <w:iCs/>
          <w:lang w:val="en-PH"/>
        </w:rPr>
        <w:t>Aeronexa</w:t>
      </w:r>
      <w:r w:rsidRPr="00556598">
        <w:rPr>
          <w:lang w:val="en-PH"/>
        </w:rPr>
        <w:t xml:space="preserve"> project, I was responsible for integrating all modules and successfully delivered the prototype 15% ahead of schedule. Furthermore, my role as QA Lead involved creating over 50 tests, reducing the post-delivery bug rate by 30%.</w:t>
      </w:r>
    </w:p>
    <w:p w14:paraId="24E12CE1" w14:textId="77777777" w:rsidR="00556598" w:rsidRPr="00556598" w:rsidRDefault="00556598" w:rsidP="00556598">
      <w:pPr>
        <w:ind w:left="720"/>
        <w:rPr>
          <w:lang w:val="en-PH"/>
        </w:rPr>
      </w:pPr>
    </w:p>
    <w:p w14:paraId="6D838A81" w14:textId="77777777" w:rsidR="00556598" w:rsidRDefault="001805DF" w:rsidP="00556598">
      <w:r w:rsidRPr="001805DF">
        <w:t xml:space="preserve">I am eager to bring my proactive approach, driven by a </w:t>
      </w:r>
      <w:r w:rsidRPr="001805DF">
        <w:rPr>
          <w:b/>
          <w:bCs/>
        </w:rPr>
        <w:t>Learner &amp; Curious Mindset</w:t>
      </w:r>
      <w:r w:rsidRPr="001805DF">
        <w:t xml:space="preserve"> and a commitment to </w:t>
      </w:r>
      <w:r w:rsidRPr="001805DF">
        <w:rPr>
          <w:b/>
          <w:bCs/>
        </w:rPr>
        <w:t>Data-Driven Decision Making</w:t>
      </w:r>
      <w:r w:rsidRPr="001805DF">
        <w:t xml:space="preserve">, to your organization. I am confident that my technical foundation and ability to execute will allow me to immediately contribute to your infrastructure team. </w:t>
      </w:r>
    </w:p>
    <w:p w14:paraId="6A655DBD" w14:textId="77777777" w:rsidR="001805DF" w:rsidRPr="00556598" w:rsidRDefault="001805DF" w:rsidP="00556598">
      <w:pPr>
        <w:rPr>
          <w:lang w:val="en-PH"/>
        </w:rPr>
      </w:pPr>
    </w:p>
    <w:p w14:paraId="4DCA04A2" w14:textId="77777777" w:rsidR="00556598" w:rsidRPr="00556598" w:rsidRDefault="00556598" w:rsidP="00556598">
      <w:pPr>
        <w:rPr>
          <w:lang w:val="en-PH"/>
        </w:rPr>
      </w:pPr>
      <w:r w:rsidRPr="00556598">
        <w:rPr>
          <w:lang w:val="en-PH"/>
        </w:rPr>
        <w:t>Thank you for reviewing my application</w:t>
      </w:r>
      <w:r w:rsidR="001805DF">
        <w:rPr>
          <w:lang w:val="en-PH"/>
        </w:rPr>
        <w:t>.</w:t>
      </w:r>
      <w:r w:rsidR="001805DF" w:rsidRPr="001805DF">
        <w:t xml:space="preserve"> </w:t>
      </w:r>
      <w:r w:rsidR="001805DF" w:rsidRPr="001805DF">
        <w:t>I welcome the opportunity for an interview to further discuss my qualifications.</w:t>
      </w:r>
    </w:p>
    <w:p w14:paraId="5A20A70C" w14:textId="77777777" w:rsidR="00A026FF" w:rsidRPr="00A026FF" w:rsidRDefault="00A026FF" w:rsidP="00A026FF"/>
    <w:p w14:paraId="15A25010" w14:textId="3BE6CDC6" w:rsidR="00A026FF" w:rsidRPr="00A026FF" w:rsidRDefault="00A026FF" w:rsidP="00A026FF">
      <w:r w:rsidRPr="00A026FF">
        <w:t>Sincerely,</w:t>
      </w:r>
    </w:p>
    <w:p w14:paraId="0EE62CBD" w14:textId="77777777" w:rsidR="00A026FF" w:rsidRPr="00A026FF" w:rsidRDefault="00556598" w:rsidP="00A026FF">
      <w:pPr>
        <w:pStyle w:val="Heading2"/>
      </w:pPr>
      <w:r>
        <w:t>Chelsea Krizelle C. Garcia</w:t>
      </w:r>
    </w:p>
    <w:p w14:paraId="2F4F079B" w14:textId="77777777" w:rsidR="00A026FF" w:rsidRPr="00A026FF" w:rsidRDefault="00A026FF" w:rsidP="00A026FF"/>
    <w:p w14:paraId="05E3A0F3" w14:textId="77777777" w:rsidR="00870F29" w:rsidRPr="005D2DC4" w:rsidRDefault="00870F29" w:rsidP="00A026FF">
      <w:pPr>
        <w:pStyle w:val="Heading1"/>
      </w:pPr>
    </w:p>
    <w:sectPr w:rsidR="00870F29" w:rsidRPr="005D2DC4" w:rsidSect="00ED16FC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F7075C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08D2E59"/>
    <w:multiLevelType w:val="multilevel"/>
    <w:tmpl w:val="A206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86585"/>
    <w:multiLevelType w:val="multilevel"/>
    <w:tmpl w:val="DAE0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2A3A88"/>
    <w:multiLevelType w:val="hybridMultilevel"/>
    <w:tmpl w:val="57444B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C70FE2"/>
    <w:multiLevelType w:val="hybridMultilevel"/>
    <w:tmpl w:val="1CFA2B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4"/>
  </w:num>
  <w:num w:numId="2" w16cid:durableId="283390146">
    <w:abstractNumId w:val="1"/>
  </w:num>
  <w:num w:numId="3" w16cid:durableId="760109097">
    <w:abstractNumId w:val="0"/>
  </w:num>
  <w:num w:numId="4" w16cid:durableId="8679386">
    <w:abstractNumId w:val="6"/>
  </w:num>
  <w:num w:numId="5" w16cid:durableId="1647510833">
    <w:abstractNumId w:val="5"/>
  </w:num>
  <w:num w:numId="6" w16cid:durableId="552959668">
    <w:abstractNumId w:val="2"/>
  </w:num>
  <w:num w:numId="7" w16cid:durableId="259535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598"/>
    <w:rsid w:val="00021DA5"/>
    <w:rsid w:val="000A5CD0"/>
    <w:rsid w:val="000B6AF9"/>
    <w:rsid w:val="001805DF"/>
    <w:rsid w:val="00194F79"/>
    <w:rsid w:val="001D78C2"/>
    <w:rsid w:val="0022059A"/>
    <w:rsid w:val="002702D4"/>
    <w:rsid w:val="00270B58"/>
    <w:rsid w:val="00284C89"/>
    <w:rsid w:val="002B7BD0"/>
    <w:rsid w:val="002C484E"/>
    <w:rsid w:val="00313E55"/>
    <w:rsid w:val="003227BC"/>
    <w:rsid w:val="0035013F"/>
    <w:rsid w:val="00362CCC"/>
    <w:rsid w:val="00381284"/>
    <w:rsid w:val="00387012"/>
    <w:rsid w:val="004272A0"/>
    <w:rsid w:val="00446145"/>
    <w:rsid w:val="004A77E9"/>
    <w:rsid w:val="004B07C0"/>
    <w:rsid w:val="004B7243"/>
    <w:rsid w:val="005173BF"/>
    <w:rsid w:val="00525F8F"/>
    <w:rsid w:val="00546C22"/>
    <w:rsid w:val="00556598"/>
    <w:rsid w:val="005852FD"/>
    <w:rsid w:val="005D2DC4"/>
    <w:rsid w:val="005D43D7"/>
    <w:rsid w:val="005F2FAC"/>
    <w:rsid w:val="005F41F8"/>
    <w:rsid w:val="005F6089"/>
    <w:rsid w:val="00630140"/>
    <w:rsid w:val="00643D2E"/>
    <w:rsid w:val="006477FF"/>
    <w:rsid w:val="0066750D"/>
    <w:rsid w:val="0067635E"/>
    <w:rsid w:val="0068097C"/>
    <w:rsid w:val="00681F32"/>
    <w:rsid w:val="00694A7B"/>
    <w:rsid w:val="006A444B"/>
    <w:rsid w:val="0073039B"/>
    <w:rsid w:val="00750687"/>
    <w:rsid w:val="007775FF"/>
    <w:rsid w:val="007C6DE0"/>
    <w:rsid w:val="007D2196"/>
    <w:rsid w:val="007F2796"/>
    <w:rsid w:val="00802AC5"/>
    <w:rsid w:val="00846B3E"/>
    <w:rsid w:val="00864A75"/>
    <w:rsid w:val="00870F29"/>
    <w:rsid w:val="008877DE"/>
    <w:rsid w:val="00890653"/>
    <w:rsid w:val="008A7BB6"/>
    <w:rsid w:val="008B40D0"/>
    <w:rsid w:val="008B7283"/>
    <w:rsid w:val="008F77CE"/>
    <w:rsid w:val="00903425"/>
    <w:rsid w:val="009645A0"/>
    <w:rsid w:val="009A4F06"/>
    <w:rsid w:val="009E2034"/>
    <w:rsid w:val="00A026FF"/>
    <w:rsid w:val="00A17581"/>
    <w:rsid w:val="00A6112F"/>
    <w:rsid w:val="00AC069C"/>
    <w:rsid w:val="00AE674A"/>
    <w:rsid w:val="00B01591"/>
    <w:rsid w:val="00B24120"/>
    <w:rsid w:val="00B3585D"/>
    <w:rsid w:val="00B3757B"/>
    <w:rsid w:val="00B45668"/>
    <w:rsid w:val="00B743A1"/>
    <w:rsid w:val="00BA20D1"/>
    <w:rsid w:val="00BB624A"/>
    <w:rsid w:val="00C17FA0"/>
    <w:rsid w:val="00C379BD"/>
    <w:rsid w:val="00C41344"/>
    <w:rsid w:val="00C659DF"/>
    <w:rsid w:val="00C86729"/>
    <w:rsid w:val="00C87FB5"/>
    <w:rsid w:val="00CC7A3A"/>
    <w:rsid w:val="00D259E0"/>
    <w:rsid w:val="00D45817"/>
    <w:rsid w:val="00D45896"/>
    <w:rsid w:val="00D908BD"/>
    <w:rsid w:val="00E91502"/>
    <w:rsid w:val="00E92EB1"/>
    <w:rsid w:val="00E97CF1"/>
    <w:rsid w:val="00ED16FC"/>
    <w:rsid w:val="00EF3E64"/>
    <w:rsid w:val="00F11B2E"/>
    <w:rsid w:val="00F35640"/>
    <w:rsid w:val="00FB45B6"/>
    <w:rsid w:val="00FB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193E2"/>
  <w15:chartTrackingRefBased/>
  <w15:docId w15:val="{33E3BE0C-BD09-4479-8AB9-4C078151D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F79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6FF"/>
    <w:pPr>
      <w:spacing w:before="160" w:line="276" w:lineRule="auto"/>
      <w:contextualSpacing/>
      <w:outlineLvl w:val="0"/>
    </w:pPr>
    <w:rPr>
      <w:rFonts w:asciiTheme="majorHAnsi" w:hAnsiTheme="majorHAnsi" w:cs="Times New Roman (Body CS)"/>
      <w:bCs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6FF"/>
    <w:pPr>
      <w:tabs>
        <w:tab w:val="right" w:pos="10800"/>
      </w:tabs>
      <w:spacing w:after="40" w:line="360" w:lineRule="auto"/>
      <w:contextualSpacing/>
      <w:outlineLvl w:val="1"/>
    </w:pPr>
    <w:rPr>
      <w:rFonts w:asciiTheme="majorHAnsi" w:hAnsiTheme="majorHAnsi"/>
      <w:b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026FF"/>
    <w:rPr>
      <w:rFonts w:asciiTheme="majorHAnsi" w:hAnsiTheme="majorHAnsi" w:cs="Times New Roman (Body CS)"/>
      <w:bCs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026FF"/>
    <w:rPr>
      <w:rFonts w:asciiTheme="majorHAnsi" w:hAnsiTheme="majorHAnsi"/>
      <w:b/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semiHidden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semiHidden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rsid w:val="005D2DC4"/>
    <w:rPr>
      <w:sz w:val="20"/>
    </w:rPr>
  </w:style>
  <w:style w:type="paragraph" w:styleId="Date">
    <w:name w:val="Date"/>
    <w:basedOn w:val="Normal"/>
    <w:next w:val="Normal"/>
    <w:link w:val="DateChar"/>
    <w:uiPriority w:val="99"/>
    <w:rsid w:val="00A026FF"/>
    <w:pPr>
      <w:spacing w:before="120" w:after="120"/>
      <w:jc w:val="right"/>
    </w:pPr>
    <w:rPr>
      <w:rFonts w:asciiTheme="majorHAnsi" w:hAnsiTheme="majorHAnsi"/>
    </w:rPr>
  </w:style>
  <w:style w:type="character" w:customStyle="1" w:styleId="DateChar">
    <w:name w:val="Date Char"/>
    <w:basedOn w:val="DefaultParagraphFont"/>
    <w:link w:val="Date"/>
    <w:uiPriority w:val="99"/>
    <w:rsid w:val="00A026FF"/>
    <w:rPr>
      <w:rFonts w:asciiTheme="majorHAnsi" w:hAnsiTheme="majorHAnsi"/>
      <w:sz w:val="20"/>
    </w:rPr>
  </w:style>
  <w:style w:type="paragraph" w:styleId="ListNumber">
    <w:name w:val="List Number"/>
    <w:basedOn w:val="Normal"/>
    <w:uiPriority w:val="99"/>
    <w:rsid w:val="00A026FF"/>
    <w:pPr>
      <w:numPr>
        <w:numId w:val="3"/>
      </w:numPr>
      <w:spacing w:before="80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lsea\AppData\Roaming\Microsoft\Templates\Modern%20simple%20data%20analyst%20cover%20letter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4">
      <a:majorFont>
        <a:latin typeface="Arial Nova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data analyst cover letter</Template>
  <TotalTime>18</TotalTime>
  <Pages>1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</dc:creator>
  <cp:keywords/>
  <dc:description/>
  <cp:lastModifiedBy>Chelsea Garcia</cp:lastModifiedBy>
  <cp:revision>3</cp:revision>
  <cp:lastPrinted>2022-09-27T08:21:00Z</cp:lastPrinted>
  <dcterms:created xsi:type="dcterms:W3CDTF">2025-11-26T19:07:00Z</dcterms:created>
  <dcterms:modified xsi:type="dcterms:W3CDTF">2025-11-26T19:25:00Z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